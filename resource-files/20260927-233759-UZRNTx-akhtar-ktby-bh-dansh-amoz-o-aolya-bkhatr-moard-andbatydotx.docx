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6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5"/>
        <w:gridCol w:w="2430"/>
      </w:tblGrid>
      <w:tr w:rsidR="00DE649F" w14:paraId="02C772B6" w14:textId="77777777" w:rsidTr="00DE649F">
        <w:trPr>
          <w:trHeight w:val="1340"/>
        </w:trPr>
        <w:tc>
          <w:tcPr>
            <w:tcW w:w="4155" w:type="dxa"/>
          </w:tcPr>
          <w:p w14:paraId="1BF1EC9F" w14:textId="77777777" w:rsidR="00DE649F" w:rsidRDefault="00DE649F" w:rsidP="00DE649F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</w:tcPr>
          <w:p w14:paraId="2B0F5E4A" w14:textId="77777777" w:rsidR="00DE649F" w:rsidRDefault="00DE649F" w:rsidP="00DE649F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شماره:1888</w:t>
            </w:r>
          </w:p>
          <w:p w14:paraId="07A0FE26" w14:textId="77777777" w:rsidR="00DE649F" w:rsidRDefault="00DE649F" w:rsidP="001C275C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تاریخ: </w:t>
            </w:r>
            <w:r w:rsidR="001C275C">
              <w:rPr>
                <w:rFonts w:cs="B Mitra" w:hint="cs"/>
                <w:sz w:val="28"/>
                <w:szCs w:val="28"/>
                <w:rtl/>
                <w:lang w:bidi="fa-IR"/>
              </w:rPr>
              <w:t>12/07/1402</w:t>
            </w:r>
          </w:p>
          <w:p w14:paraId="4642B34C" w14:textId="77777777" w:rsidR="00DE649F" w:rsidRDefault="00DE649F" w:rsidP="009244B1">
            <w:pPr>
              <w:bidi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ضمیمه: </w:t>
            </w:r>
            <w:r w:rsidR="009244B1">
              <w:rPr>
                <w:rFonts w:cs="B Mitra" w:hint="cs"/>
                <w:sz w:val="28"/>
                <w:szCs w:val="28"/>
                <w:rtl/>
                <w:lang w:bidi="fa-IR"/>
              </w:rPr>
              <w:t>ندارد</w:t>
            </w:r>
          </w:p>
          <w:p w14:paraId="07E54CFE" w14:textId="77777777" w:rsidR="00DE649F" w:rsidRDefault="00DE649F" w:rsidP="00DE649F">
            <w:pPr>
              <w:bidi/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</w:tr>
    </w:tbl>
    <w:p w14:paraId="388859B4" w14:textId="77777777" w:rsidR="00DE649F" w:rsidRDefault="00DE649F" w:rsidP="00DE649F">
      <w:pPr>
        <w:bidi/>
        <w:spacing w:after="0"/>
        <w:jc w:val="center"/>
        <w:rPr>
          <w:rFonts w:cs="B Mitra"/>
          <w:sz w:val="28"/>
          <w:szCs w:val="28"/>
          <w:rtl/>
          <w:lang w:bidi="fa-IR"/>
        </w:rPr>
      </w:pPr>
    </w:p>
    <w:p w14:paraId="61E620F6" w14:textId="77777777" w:rsidR="00361103" w:rsidRDefault="00361103" w:rsidP="00FB2BB6">
      <w:pPr>
        <w:bidi/>
        <w:jc w:val="center"/>
        <w:rPr>
          <w:rFonts w:cs="B Mitra"/>
          <w:sz w:val="28"/>
          <w:szCs w:val="28"/>
          <w:rtl/>
          <w:lang w:bidi="fa-IR"/>
        </w:rPr>
      </w:pPr>
      <w:r w:rsidRPr="00FB2BB6">
        <w:rPr>
          <w:rFonts w:cs="B Mitra" w:hint="cs"/>
          <w:sz w:val="28"/>
          <w:szCs w:val="28"/>
          <w:rtl/>
          <w:lang w:bidi="fa-IR"/>
        </w:rPr>
        <w:t>بسمه تعالی</w:t>
      </w:r>
    </w:p>
    <w:p w14:paraId="548B74A7" w14:textId="77777777" w:rsidR="002B15D4" w:rsidRDefault="002B15D4" w:rsidP="002B15D4">
      <w:pPr>
        <w:bidi/>
        <w:jc w:val="center"/>
        <w:rPr>
          <w:rFonts w:cs="B Mitra"/>
          <w:sz w:val="28"/>
          <w:szCs w:val="28"/>
          <w:lang w:bidi="fa-IR"/>
        </w:rPr>
      </w:pPr>
    </w:p>
    <w:p w14:paraId="05070B1B" w14:textId="77777777" w:rsidR="00F634EB" w:rsidRDefault="009244B1" w:rsidP="00F634EB">
      <w:pPr>
        <w:bidi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اولیای محترم دانش آموز "" </w:t>
      </w:r>
    </w:p>
    <w:p w14:paraId="7A41B584" w14:textId="77777777" w:rsidR="009244B1" w:rsidRPr="00FB2BB6" w:rsidRDefault="009244B1" w:rsidP="009244B1">
      <w:pPr>
        <w:bidi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موضوع: اخطار اخراج از مدرسه به دلیل عدم رعایت قوانین انضباطی</w:t>
      </w:r>
    </w:p>
    <w:p w14:paraId="45DD7753" w14:textId="77777777" w:rsidR="009244B1" w:rsidRDefault="00FB2BB6" w:rsidP="009244B1">
      <w:pPr>
        <w:bidi/>
        <w:ind w:left="-65" w:firstLine="65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          </w:t>
      </w:r>
      <w:r w:rsidR="00361103" w:rsidRPr="00FB2BB6">
        <w:rPr>
          <w:rFonts w:cs="B Mitra" w:hint="cs"/>
          <w:sz w:val="28"/>
          <w:szCs w:val="28"/>
          <w:rtl/>
          <w:lang w:bidi="fa-IR"/>
        </w:rPr>
        <w:t xml:space="preserve"> </w:t>
      </w:r>
      <w:r w:rsidR="00DE649F">
        <w:rPr>
          <w:rFonts w:cs="B Mitra" w:hint="cs"/>
          <w:sz w:val="28"/>
          <w:szCs w:val="28"/>
          <w:rtl/>
          <w:lang w:bidi="fa-IR"/>
        </w:rPr>
        <w:t xml:space="preserve">با سلام و احترام، عطف به </w:t>
      </w:r>
      <w:r w:rsidR="009244B1">
        <w:rPr>
          <w:rFonts w:cs="B Mitra" w:hint="cs"/>
          <w:sz w:val="28"/>
          <w:szCs w:val="28"/>
          <w:rtl/>
          <w:lang w:bidi="fa-IR"/>
        </w:rPr>
        <w:t xml:space="preserve">آیین نامه اجرایی مدارس مصوب 20/5/1379  </w:t>
      </w:r>
      <w:r w:rsidR="00DE649F">
        <w:rPr>
          <w:rFonts w:cs="B Mitra" w:hint="cs"/>
          <w:sz w:val="28"/>
          <w:szCs w:val="28"/>
          <w:rtl/>
          <w:lang w:bidi="fa-IR"/>
        </w:rPr>
        <w:t xml:space="preserve"> </w:t>
      </w:r>
      <w:r w:rsidR="009244B1">
        <w:rPr>
          <w:rFonts w:cs="B Mitra" w:hint="cs"/>
          <w:sz w:val="28"/>
          <w:szCs w:val="28"/>
          <w:rtl/>
          <w:lang w:bidi="fa-IR"/>
        </w:rPr>
        <w:t>دانش آموز "" به دلیل عدم رعایت قوانین انضباطی این اخطار کتبی را دریافت می کند و در صورت عدم اصلاح رویه و رفتار مراحل بعدی به ترتیب زیر اجرا خواهد شد:</w:t>
      </w:r>
    </w:p>
    <w:p w14:paraId="5C37740E" w14:textId="77777777" w:rsidR="009244B1" w:rsidRDefault="009244B1" w:rsidP="009244B1">
      <w:pPr>
        <w:pStyle w:val="ListParagraph"/>
        <w:numPr>
          <w:ilvl w:val="0"/>
          <w:numId w:val="2"/>
        </w:numPr>
        <w:bidi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اخراج موقت از مدرسه به مدت سه روز</w:t>
      </w:r>
    </w:p>
    <w:p w14:paraId="566C332C" w14:textId="77777777" w:rsidR="00FB2BB6" w:rsidRPr="009244B1" w:rsidRDefault="009244B1" w:rsidP="009244B1">
      <w:pPr>
        <w:pStyle w:val="ListParagraph"/>
        <w:numPr>
          <w:ilvl w:val="0"/>
          <w:numId w:val="2"/>
        </w:numPr>
        <w:bidi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اخراج دائم از مدرسه</w:t>
      </w:r>
      <w:r w:rsidR="00DE649F" w:rsidRPr="009244B1">
        <w:rPr>
          <w:rFonts w:cs="B Mitra" w:hint="cs"/>
          <w:sz w:val="28"/>
          <w:szCs w:val="28"/>
          <w:rtl/>
          <w:lang w:bidi="fa-IR"/>
        </w:rPr>
        <w:t xml:space="preserve"> </w:t>
      </w:r>
    </w:p>
    <w:p w14:paraId="0FF40304" w14:textId="77777777" w:rsidR="00DE649F" w:rsidRDefault="00DE649F" w:rsidP="00DE649F">
      <w:pPr>
        <w:bidi/>
        <w:spacing w:after="0"/>
        <w:jc w:val="center"/>
        <w:rPr>
          <w:rFonts w:cs="B Mitra"/>
          <w:sz w:val="28"/>
          <w:szCs w:val="28"/>
          <w:rtl/>
          <w:lang w:bidi="fa-IR"/>
        </w:rPr>
      </w:pPr>
    </w:p>
    <w:p w14:paraId="1F2476BD" w14:textId="77777777" w:rsidR="00DE649F" w:rsidRDefault="00DE649F" w:rsidP="00DE649F">
      <w:pPr>
        <w:bidi/>
        <w:spacing w:after="0"/>
        <w:jc w:val="center"/>
        <w:rPr>
          <w:rFonts w:cs="B Mitra"/>
          <w:sz w:val="28"/>
          <w:szCs w:val="28"/>
          <w:rtl/>
          <w:lang w:bidi="fa-IR"/>
        </w:rPr>
      </w:pPr>
    </w:p>
    <w:p w14:paraId="54EBF2AC" w14:textId="279CE39B" w:rsidR="00FB2BB6" w:rsidRDefault="00DE649F" w:rsidP="00DE649F">
      <w:pPr>
        <w:bidi/>
        <w:spacing w:after="0"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                                                              </w:t>
      </w:r>
      <w:r w:rsidR="00057596">
        <w:rPr>
          <w:rFonts w:cs="B Mitra" w:hint="cs"/>
          <w:sz w:val="28"/>
          <w:szCs w:val="28"/>
          <w:rtl/>
          <w:lang w:bidi="fa-IR"/>
        </w:rPr>
        <w:t>نام مدیر</w:t>
      </w:r>
    </w:p>
    <w:p w14:paraId="7AC98B4B" w14:textId="5AF9F878" w:rsidR="00DE649F" w:rsidRPr="00FB2BB6" w:rsidRDefault="00DE649F" w:rsidP="00DE649F">
      <w:pPr>
        <w:bidi/>
        <w:spacing w:after="0"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                                                              </w:t>
      </w:r>
      <w:r w:rsidRPr="00FB2BB6">
        <w:rPr>
          <w:rFonts w:cs="B Mitra" w:hint="cs"/>
          <w:sz w:val="28"/>
          <w:szCs w:val="28"/>
          <w:rtl/>
          <w:lang w:bidi="fa-IR"/>
        </w:rPr>
        <w:t>م</w:t>
      </w:r>
      <w:r>
        <w:rPr>
          <w:rFonts w:cs="B Mitra" w:hint="cs"/>
          <w:sz w:val="28"/>
          <w:szCs w:val="28"/>
          <w:rtl/>
          <w:lang w:bidi="fa-IR"/>
        </w:rPr>
        <w:t xml:space="preserve">دیر مدرسه </w:t>
      </w:r>
      <w:r w:rsidR="00057596">
        <w:rPr>
          <w:rFonts w:cs="B Mitra" w:hint="cs"/>
          <w:sz w:val="28"/>
          <w:szCs w:val="28"/>
          <w:rtl/>
          <w:lang w:bidi="fa-IR"/>
        </w:rPr>
        <w:t>......</w:t>
      </w:r>
    </w:p>
    <w:sectPr w:rsidR="00DE649F" w:rsidRPr="00FB2BB6" w:rsidSect="00EE34F3">
      <w:pgSz w:w="8395" w:h="11909" w:code="11"/>
      <w:pgMar w:top="1440" w:right="1105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58F"/>
    <w:multiLevelType w:val="hybridMultilevel"/>
    <w:tmpl w:val="9C6C5D4C"/>
    <w:lvl w:ilvl="0" w:tplc="07267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36518"/>
    <w:multiLevelType w:val="hybridMultilevel"/>
    <w:tmpl w:val="2D9C1958"/>
    <w:lvl w:ilvl="0" w:tplc="63C4DC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53372">
    <w:abstractNumId w:val="0"/>
  </w:num>
  <w:num w:numId="2" w16cid:durableId="2005276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96"/>
    <w:rsid w:val="00012DE0"/>
    <w:rsid w:val="00025C7B"/>
    <w:rsid w:val="00057596"/>
    <w:rsid w:val="00172861"/>
    <w:rsid w:val="001C275C"/>
    <w:rsid w:val="002B15D4"/>
    <w:rsid w:val="00361103"/>
    <w:rsid w:val="005D1D47"/>
    <w:rsid w:val="009244B1"/>
    <w:rsid w:val="00B80FA1"/>
    <w:rsid w:val="00DB7499"/>
    <w:rsid w:val="00DE649F"/>
    <w:rsid w:val="00E76535"/>
    <w:rsid w:val="00EE34F3"/>
    <w:rsid w:val="00F634EB"/>
    <w:rsid w:val="00FB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67AA"/>
  <w15:chartTrackingRefBased/>
  <w15:docId w15:val="{5F71562E-7B9D-480F-944C-0E432BE1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2B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BB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634EB"/>
    <w:pPr>
      <w:ind w:left="720"/>
      <w:contextualSpacing/>
    </w:pPr>
  </w:style>
  <w:style w:type="table" w:styleId="TableGrid">
    <w:name w:val="Table Grid"/>
    <w:basedOn w:val="TableNormal"/>
    <w:uiPriority w:val="39"/>
    <w:rsid w:val="00DE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zzati\Desktop\&#1593;&#1605;&#1608;&#1605;&#1740;-%20&#1578;&#1605;&#1575;&#1605;%20&#1587;&#1575;&#1604;%20&#1607;&#1575;\&#1605;&#1608;&#1575;&#1585;&#1583;%20&#1575;&#1606;&#1590;&#1576;&#1575;&#1591;&#1740;\&#1575;&#1582;&#1591;&#1575;&#1585;%20&#1705;&#1578;&#1576;&#1740;%20&#1576;&#1607;%20&#1583;&#1575;&#1606;&#1588;%20&#1570;&#1605;&#1608;&#1586;%20&#1608;%20&#1575;&#1608;&#1604;&#1740;&#1575;%20&#1576;&#1582;&#1575;&#1591;&#1585;%20&#1605;&#1608;&#1575;&#1585;&#1583;%20&#1575;&#1606;&#1590;&#1576;&#1575;&#1591;&#174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اخطار کتبی به دانش آموز و اولیا بخاطر موارد انضباطی.dotx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Ezzati</dc:creator>
  <cp:keywords/>
  <dc:description/>
  <cp:lastModifiedBy>Mikael Ezzati</cp:lastModifiedBy>
  <cp:revision>1</cp:revision>
  <cp:lastPrinted>2021-10-27T13:35:00Z</cp:lastPrinted>
  <dcterms:created xsi:type="dcterms:W3CDTF">2026-09-27T20:06:00Z</dcterms:created>
  <dcterms:modified xsi:type="dcterms:W3CDTF">2026-09-27T20:07:00Z</dcterms:modified>
</cp:coreProperties>
</file>